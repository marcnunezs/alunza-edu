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Coherencia de la entrega documental de Fase 2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viernes 16/10/2026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DAS 1.1, Diccionario 1.2 y Proceso de Negocio 1.1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Correspondencia del informe y las guías 2.4 y 2.6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Evidencia histórica y capacidades pendientes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revisión documental del 16 de octubre dispone del DAS 1.1, el Diccionario de Datos 1.2 y el Documento de Proceso de Negocio 1.1 para armonizar la entrega de Fase 2. El esquema físico comprende veinte tablas y 205 atributos. El avance histórico continúa en nueve requisitos completos sobre veintisiete, equivalente al 33,3 %, con pruebas fechadas el 28 de septiembre. El informe y las guías deben conservar la distinción entre revisión documental y avance del software. Ejecución integrada, ayuda contextual, progreso, señales y validaciones remotas mantienen sus pendientes.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Referencias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Usar las versiones revisadas el 16 de octubre para comprobar la entrega de Fase 2.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Alcance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Distinguir pruebas históricas, revisión documental y aceptación académica pendiente.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Continuidad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los pendientes técnicos y de integración en la planificación siguiente.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Priorizar el siguiente incremento con dependencias y criterios verificables.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20/10/2026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trazabilidad y evidencia histórica sin cambiar su fecha.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20/10/2026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Comprobar referencias del informe y de las guías frente a ingeniería.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20/10/2026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Contrastar los ajustes propuestos el 13 de octubre con las versiones documentales vigentes. Su revisión no implica aprobación académica.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20/10/2026.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DAS 1.1, Diccionario de Datos 1.2 y Proceso de Negocio 1.1, revisión 16/10/2026.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317</Words>
  <Characters>1866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11 de Alunza</dc:title>
  <dc:subject>Coherencia de la entrega documental de Fase 2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